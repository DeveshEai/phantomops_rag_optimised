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6DA89" w14:textId="35CFA6AC" w:rsidR="00C83487" w:rsidRPr="00C83487" w:rsidRDefault="00C83487" w:rsidP="00C83487">
      <w:pPr>
        <w:spacing w:after="0" w:line="240" w:lineRule="auto"/>
        <w:rPr>
          <w:rFonts w:eastAsia="Calibri" w:cstheme="minorHAnsi"/>
          <w:color w:val="212529"/>
        </w:rPr>
      </w:pPr>
    </w:p>
    <w:sectPr w:rsidR="00C83487" w:rsidRPr="00C83487">
      <w:headerReference w:type="default" r:id="rId7"/>
      <w:footerReference w:type="default" r:id="rId8"/>
      <w:pgSz w:w="12240" w:h="15840"/>
      <w:pgMar w:top="23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7E5B4" w14:textId="77777777" w:rsidR="007B5736" w:rsidRDefault="007B5736">
      <w:pPr>
        <w:spacing w:line="240" w:lineRule="auto"/>
      </w:pPr>
      <w:r>
        <w:separator/>
      </w:r>
    </w:p>
  </w:endnote>
  <w:endnote w:type="continuationSeparator" w:id="0">
    <w:p w14:paraId="4EB21E59" w14:textId="77777777" w:rsidR="007B5736" w:rsidRDefault="007B57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D26F9" w14:textId="77777777" w:rsidR="00A066AE" w:rsidRPr="00017E89" w:rsidRDefault="00A066AE" w:rsidP="00A066AE">
    <w:pPr>
      <w:pStyle w:val="Footer"/>
      <w:rPr>
        <w:b/>
      </w:rPr>
    </w:pPr>
    <w:r w:rsidRPr="00017E89">
      <w:rPr>
        <w:b/>
      </w:rPr>
      <w:t>EAI SYSTEMS LIMITED</w:t>
    </w:r>
  </w:p>
  <w:p w14:paraId="142D0317" w14:textId="77777777" w:rsidR="00A066AE" w:rsidRPr="00017E89" w:rsidRDefault="00A066AE" w:rsidP="00A066AE">
    <w:pPr>
      <w:pStyle w:val="Footer"/>
      <w:rPr>
        <w:b/>
      </w:rPr>
    </w:pPr>
    <w:r w:rsidRPr="00017E89">
      <w:rPr>
        <w:b/>
      </w:rPr>
      <w:t xml:space="preserve">Company registered in England No: </w:t>
    </w:r>
    <w:r>
      <w:rPr>
        <w:b/>
      </w:rPr>
      <w:t>0</w:t>
    </w:r>
    <w:r w:rsidRPr="00017E89">
      <w:rPr>
        <w:b/>
      </w:rPr>
      <w:t>5889098</w:t>
    </w:r>
  </w:p>
  <w:p w14:paraId="1DDC4620" w14:textId="055C2391" w:rsidR="00A066AE" w:rsidRPr="00017E89" w:rsidRDefault="00A066AE" w:rsidP="00A066AE">
    <w:pPr>
      <w:pStyle w:val="Footer"/>
      <w:rPr>
        <w:b/>
      </w:rPr>
    </w:pPr>
    <w:r w:rsidRPr="00017E89">
      <w:rPr>
        <w:b/>
      </w:rPr>
      <w:t xml:space="preserve">Company registered address: </w:t>
    </w:r>
    <w:r w:rsidR="00C14760">
      <w:rPr>
        <w:b/>
      </w:rPr>
      <w:t>SPACES City Point 1 Ropemaker St, London, EC2Y 9HT.</w:t>
    </w:r>
  </w:p>
  <w:p w14:paraId="267AF904" w14:textId="77777777" w:rsidR="00A066AE" w:rsidRDefault="00A066AE" w:rsidP="00A066AE">
    <w:pPr>
      <w:pStyle w:val="Footer"/>
    </w:pPr>
  </w:p>
  <w:p w14:paraId="56AFDB8E" w14:textId="77777777" w:rsidR="00A066AE" w:rsidRDefault="00A066AE" w:rsidP="00A066AE">
    <w:pPr>
      <w:pStyle w:val="Footer"/>
      <w:tabs>
        <w:tab w:val="clear" w:pos="4513"/>
        <w:tab w:val="clear" w:pos="9026"/>
        <w:tab w:val="left" w:pos="1830"/>
      </w:tabs>
    </w:pPr>
    <w:r>
      <w:tab/>
    </w:r>
  </w:p>
  <w:p w14:paraId="0CC14A03" w14:textId="77777777" w:rsidR="00A066AE" w:rsidRPr="00A066AE" w:rsidRDefault="00A066AE" w:rsidP="00A066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BBB9E" w14:textId="77777777" w:rsidR="007B5736" w:rsidRDefault="007B5736">
      <w:pPr>
        <w:spacing w:after="0"/>
      </w:pPr>
      <w:r>
        <w:separator/>
      </w:r>
    </w:p>
  </w:footnote>
  <w:footnote w:type="continuationSeparator" w:id="0">
    <w:p w14:paraId="7E9E333D" w14:textId="77777777" w:rsidR="007B5736" w:rsidRDefault="007B57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8419" w14:textId="52A8DDB7" w:rsidR="0099483A" w:rsidRDefault="0042702F" w:rsidP="0099483A">
    <w:pPr>
      <w:pStyle w:val="Default"/>
      <w:rPr>
        <w:rFonts w:ascii="Times New Roman" w:eastAsiaTheme="minorEastAsia" w:hAnsi="Times New Roman" w:cs="Times New Roman"/>
        <w:lang w:eastAsia="en-GB"/>
      </w:rPr>
    </w:pPr>
    <w:r>
      <w:rPr>
        <w:rFonts w:ascii="Times New Roman" w:hAnsi="Times New Roman" w:cs="Times New Roman"/>
      </w:rPr>
      <w:t xml:space="preserve">                                    </w:t>
    </w:r>
  </w:p>
  <w:p w14:paraId="5C5E0711" w14:textId="5822D3F9" w:rsidR="00604634" w:rsidRDefault="00A066AE" w:rsidP="00A066AE">
    <w:pPr>
      <w:jc w:val="center"/>
      <w:rPr>
        <w:rFonts w:ascii="Times New Roman" w:eastAsiaTheme="minorEastAsia" w:hAnsi="Times New Roman" w:cs="Times New Roman"/>
        <w:sz w:val="24"/>
        <w:lang w:eastAsia="en-GB"/>
      </w:rPr>
    </w:pPr>
    <w:r>
      <w:rPr>
        <w:noProof/>
      </w:rPr>
      <w:drawing>
        <wp:inline distT="0" distB="0" distL="0" distR="0" wp14:anchorId="4B2AE261" wp14:editId="473B84CB">
          <wp:extent cx="864076" cy="701360"/>
          <wp:effectExtent l="0" t="0" r="0" b="0"/>
          <wp:docPr id="3" name="Picture 2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355" cy="7015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3F1AB8"/>
    <w:rsid w:val="00010906"/>
    <w:rsid w:val="00012E52"/>
    <w:rsid w:val="000304FD"/>
    <w:rsid w:val="00056B6D"/>
    <w:rsid w:val="00057FF5"/>
    <w:rsid w:val="00064C50"/>
    <w:rsid w:val="000650F4"/>
    <w:rsid w:val="0006538D"/>
    <w:rsid w:val="00072384"/>
    <w:rsid w:val="00092C46"/>
    <w:rsid w:val="00093F33"/>
    <w:rsid w:val="0009474F"/>
    <w:rsid w:val="000F46D5"/>
    <w:rsid w:val="001103BF"/>
    <w:rsid w:val="00133837"/>
    <w:rsid w:val="00154B8B"/>
    <w:rsid w:val="00162342"/>
    <w:rsid w:val="00170E9F"/>
    <w:rsid w:val="001E2A95"/>
    <w:rsid w:val="0027059C"/>
    <w:rsid w:val="00297799"/>
    <w:rsid w:val="002C2C39"/>
    <w:rsid w:val="002D13AD"/>
    <w:rsid w:val="002E2F25"/>
    <w:rsid w:val="002F244A"/>
    <w:rsid w:val="002F66DB"/>
    <w:rsid w:val="003100F5"/>
    <w:rsid w:val="00361E04"/>
    <w:rsid w:val="003F1FE8"/>
    <w:rsid w:val="003F2C17"/>
    <w:rsid w:val="003F6DD9"/>
    <w:rsid w:val="00407315"/>
    <w:rsid w:val="0042702F"/>
    <w:rsid w:val="00434A1D"/>
    <w:rsid w:val="004E5D57"/>
    <w:rsid w:val="005A0ABA"/>
    <w:rsid w:val="005B162E"/>
    <w:rsid w:val="005B55E0"/>
    <w:rsid w:val="005E7196"/>
    <w:rsid w:val="00604634"/>
    <w:rsid w:val="00623FDF"/>
    <w:rsid w:val="00656653"/>
    <w:rsid w:val="006C03D4"/>
    <w:rsid w:val="006C22EE"/>
    <w:rsid w:val="006D2CD9"/>
    <w:rsid w:val="006E05F7"/>
    <w:rsid w:val="00711FB9"/>
    <w:rsid w:val="007265B6"/>
    <w:rsid w:val="00753E09"/>
    <w:rsid w:val="00764F7B"/>
    <w:rsid w:val="007720C4"/>
    <w:rsid w:val="00782056"/>
    <w:rsid w:val="007B5736"/>
    <w:rsid w:val="007C5246"/>
    <w:rsid w:val="007D4F9B"/>
    <w:rsid w:val="008309A3"/>
    <w:rsid w:val="008805B2"/>
    <w:rsid w:val="008B2F93"/>
    <w:rsid w:val="008F5957"/>
    <w:rsid w:val="009727CA"/>
    <w:rsid w:val="0099483A"/>
    <w:rsid w:val="009B660A"/>
    <w:rsid w:val="00A066AE"/>
    <w:rsid w:val="00A122CF"/>
    <w:rsid w:val="00A2660E"/>
    <w:rsid w:val="00A43B7B"/>
    <w:rsid w:val="00A7267C"/>
    <w:rsid w:val="00AA6737"/>
    <w:rsid w:val="00AD74B6"/>
    <w:rsid w:val="00B3001B"/>
    <w:rsid w:val="00B36119"/>
    <w:rsid w:val="00B37104"/>
    <w:rsid w:val="00B94552"/>
    <w:rsid w:val="00BA67C3"/>
    <w:rsid w:val="00BC1C19"/>
    <w:rsid w:val="00BD75D9"/>
    <w:rsid w:val="00C05AD8"/>
    <w:rsid w:val="00C14760"/>
    <w:rsid w:val="00C16D89"/>
    <w:rsid w:val="00C74573"/>
    <w:rsid w:val="00C74C76"/>
    <w:rsid w:val="00C83487"/>
    <w:rsid w:val="00D107D9"/>
    <w:rsid w:val="00D90C26"/>
    <w:rsid w:val="00DA061B"/>
    <w:rsid w:val="00E412F2"/>
    <w:rsid w:val="00E57E7D"/>
    <w:rsid w:val="00E6143C"/>
    <w:rsid w:val="00E93C0E"/>
    <w:rsid w:val="00F166FE"/>
    <w:rsid w:val="00F33685"/>
    <w:rsid w:val="00F5775C"/>
    <w:rsid w:val="00F66A97"/>
    <w:rsid w:val="00F7281B"/>
    <w:rsid w:val="00F93B2D"/>
    <w:rsid w:val="019F2CA3"/>
    <w:rsid w:val="03EA1367"/>
    <w:rsid w:val="07A6B441"/>
    <w:rsid w:val="08020CF7"/>
    <w:rsid w:val="0B3C74B6"/>
    <w:rsid w:val="0B90B546"/>
    <w:rsid w:val="0BF524AD"/>
    <w:rsid w:val="0C98371F"/>
    <w:rsid w:val="0CA51FA1"/>
    <w:rsid w:val="0CE416AC"/>
    <w:rsid w:val="0DE40045"/>
    <w:rsid w:val="0E40F002"/>
    <w:rsid w:val="107A6B7C"/>
    <w:rsid w:val="108A544C"/>
    <w:rsid w:val="14A9FCFA"/>
    <w:rsid w:val="164F33AD"/>
    <w:rsid w:val="1660977B"/>
    <w:rsid w:val="199AFF3A"/>
    <w:rsid w:val="1A9A1857"/>
    <w:rsid w:val="1DD29DAA"/>
    <w:rsid w:val="1E81B40D"/>
    <w:rsid w:val="1F4AD6BF"/>
    <w:rsid w:val="200F724C"/>
    <w:rsid w:val="201D846E"/>
    <w:rsid w:val="246B0069"/>
    <w:rsid w:val="26D17282"/>
    <w:rsid w:val="294F328C"/>
    <w:rsid w:val="2A8D7581"/>
    <w:rsid w:val="2BFC2974"/>
    <w:rsid w:val="2C1C653F"/>
    <w:rsid w:val="2CD171CD"/>
    <w:rsid w:val="2E10E30A"/>
    <w:rsid w:val="2EC35C0A"/>
    <w:rsid w:val="31222734"/>
    <w:rsid w:val="32196A95"/>
    <w:rsid w:val="32C0B5B6"/>
    <w:rsid w:val="363F1AB8"/>
    <w:rsid w:val="3685AEAE"/>
    <w:rsid w:val="3AF062BE"/>
    <w:rsid w:val="3D738437"/>
    <w:rsid w:val="40C54BF2"/>
    <w:rsid w:val="4131E325"/>
    <w:rsid w:val="4262EDAD"/>
    <w:rsid w:val="428306C0"/>
    <w:rsid w:val="4377F4DC"/>
    <w:rsid w:val="446983E7"/>
    <w:rsid w:val="46A7D210"/>
    <w:rsid w:val="49A18B41"/>
    <w:rsid w:val="4DF351ED"/>
    <w:rsid w:val="5415A8A4"/>
    <w:rsid w:val="554DAA4B"/>
    <w:rsid w:val="56C5E360"/>
    <w:rsid w:val="586A37C4"/>
    <w:rsid w:val="5B8FB70B"/>
    <w:rsid w:val="5BA3C372"/>
    <w:rsid w:val="5F9F95A9"/>
    <w:rsid w:val="63AF4F8C"/>
    <w:rsid w:val="649299B5"/>
    <w:rsid w:val="6682170B"/>
    <w:rsid w:val="68E1702F"/>
    <w:rsid w:val="699BC9C6"/>
    <w:rsid w:val="6B4FD276"/>
    <w:rsid w:val="6B9CDAC9"/>
    <w:rsid w:val="6F5F2E09"/>
    <w:rsid w:val="71497C10"/>
    <w:rsid w:val="7633F278"/>
    <w:rsid w:val="78ED71D2"/>
    <w:rsid w:val="793B6598"/>
    <w:rsid w:val="7AD735F9"/>
    <w:rsid w:val="7C3529FD"/>
    <w:rsid w:val="7E15E8BB"/>
    <w:rsid w:val="7F3A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DD15"/>
  <w15:docId w15:val="{92928637-D856-4EBA-9005-F58AAC7E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  <w:lang w:val="en-I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entury Gothic" w:eastAsiaTheme="minorHAnsi" w:hAnsi="Century Gothic" w:cs="Century Gothic"/>
      <w:color w:val="000000"/>
      <w:sz w:val="24"/>
      <w:szCs w:val="24"/>
      <w:lang w:eastAsia="en-US" w:bidi="mr-IN"/>
    </w:rPr>
  </w:style>
  <w:style w:type="character" w:customStyle="1" w:styleId="FooterChar">
    <w:name w:val="Footer Char"/>
    <w:basedOn w:val="DefaultParagraphFont"/>
    <w:link w:val="Footer"/>
    <w:uiPriority w:val="99"/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Pr>
      <w:lang w:val="en-IN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5415A8A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lient\EAI\Eai%20India%20Appointment%20Letter%20Format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D6FCB4E9A88C4CA37C269475A4C878" ma:contentTypeVersion="17" ma:contentTypeDescription="Create a new document." ma:contentTypeScope="" ma:versionID="3a9579a0bb24b2212f0f3c44bd9ef9d2">
  <xsd:schema xmlns:xsd="http://www.w3.org/2001/XMLSchema" xmlns:xs="http://www.w3.org/2001/XMLSchema" xmlns:p="http://schemas.microsoft.com/office/2006/metadata/properties" xmlns:ns2="9e346ee6-eb2a-4b15-b52a-32df2ddfbeb8" xmlns:ns3="8142fb8a-09e9-4a8e-89cd-2b20ad36a883" targetNamespace="http://schemas.microsoft.com/office/2006/metadata/properties" ma:root="true" ma:fieldsID="ffd3a5b37b3fc23014421f281d6bd5de" ns2:_="" ns3:_="">
    <xsd:import namespace="9e346ee6-eb2a-4b15-b52a-32df2ddfbeb8"/>
    <xsd:import namespace="8142fb8a-09e9-4a8e-89cd-2b20ad36a8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346ee6-eb2a-4b15-b52a-32df2ddfbe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3853fc-66d3-4f4d-9f18-5fdabfd7b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2fb8a-09e9-4a8e-89cd-2b20ad36a88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615b6d92-31ec-4c09-95ee-b5d44a9e4e62}" ma:internalName="TaxCatchAll" ma:showField="CatchAllData" ma:web="8142fb8a-09e9-4a8e-89cd-2b20ad36a8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346ee6-eb2a-4b15-b52a-32df2ddfbeb8">
      <Terms xmlns="http://schemas.microsoft.com/office/infopath/2007/PartnerControls"/>
    </lcf76f155ced4ddcb4097134ff3c332f>
    <TaxCatchAll xmlns="8142fb8a-09e9-4a8e-89cd-2b20ad36a883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F64294-95D2-4C0C-A73B-6BDA5B87197D}"/>
</file>

<file path=customXml/itemProps3.xml><?xml version="1.0" encoding="utf-8"?>
<ds:datastoreItem xmlns:ds="http://schemas.openxmlformats.org/officeDocument/2006/customXml" ds:itemID="{018CE172-A576-4C36-99FC-886388B63244}"/>
</file>

<file path=customXml/itemProps4.xml><?xml version="1.0" encoding="utf-8"?>
<ds:datastoreItem xmlns:ds="http://schemas.openxmlformats.org/officeDocument/2006/customXml" ds:itemID="{8585E2A7-A35F-4DE3-863E-84F07FEAB35A}"/>
</file>

<file path=docProps/app.xml><?xml version="1.0" encoding="utf-8"?>
<Properties xmlns="http://schemas.openxmlformats.org/officeDocument/2006/extended-properties" xmlns:vt="http://schemas.openxmlformats.org/officeDocument/2006/docPropsVTypes">
  <Template>Eai India Appointment Letter Format (1)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eknath</dc:creator>
  <cp:lastModifiedBy>Suresh Babu</cp:lastModifiedBy>
  <cp:revision>2</cp:revision>
  <dcterms:created xsi:type="dcterms:W3CDTF">2024-03-27T13:21:00Z</dcterms:created>
  <dcterms:modified xsi:type="dcterms:W3CDTF">2024-03-27T13:21:00Z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646AC650CD0D4F169C26D5CE2D40B2A1</vt:lpwstr>
  </property>
  <property fmtid="{D5CDD505-2E9C-101B-9397-08002B2CF9AE}" pid="3" name="KSOProductBuildVer">
    <vt:lpwstr>1033-11.2.0.10258</vt:lpwstr>
  </property>
  <property fmtid="{D5CDD505-2E9C-101B-9397-08002B2CF9AE}" pid="4" name="ContentTypeId">
    <vt:lpwstr>0x01010059D6FCB4E9A88C4CA37C269475A4C878</vt:lpwstr>
  </property>
</Properties>
</file>